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6910" w14:textId="64536D72" w:rsidR="00134320" w:rsidRPr="00B20636" w:rsidRDefault="006F7109" w:rsidP="007C7F95">
      <w:pPr>
        <w:pStyle w:val="Heading1"/>
        <w:spacing w:line="360" w:lineRule="auto"/>
        <w:rPr>
          <w:rFonts w:asciiTheme="majorBidi" w:hAnsiTheme="majorBidi" w:cstheme="majorBidi"/>
        </w:rPr>
      </w:pPr>
      <w:r w:rsidRPr="00B20636">
        <w:rPr>
          <w:rFonts w:asciiTheme="majorBidi" w:hAnsiTheme="majorBidi" w:cstheme="majorBidi"/>
        </w:rPr>
        <w:t>T</w:t>
      </w:r>
      <w:r w:rsidR="00564BB4" w:rsidRPr="00B20636">
        <w:rPr>
          <w:rFonts w:asciiTheme="majorBidi" w:hAnsiTheme="majorBidi" w:cstheme="majorBidi"/>
        </w:rPr>
        <w:t>est Scenarios for AI bot</w:t>
      </w:r>
    </w:p>
    <w:p w14:paraId="1B497F29" w14:textId="3B9A80FD" w:rsidR="00564BB4" w:rsidRPr="00B20636" w:rsidRDefault="00B20636" w:rsidP="007C7F95">
      <w:pPr>
        <w:spacing w:line="360" w:lineRule="auto"/>
        <w:rPr>
          <w:rFonts w:asciiTheme="majorBidi" w:hAnsiTheme="majorBidi" w:cstheme="majorBidi"/>
        </w:rPr>
      </w:pPr>
      <w:r w:rsidRPr="00B20636">
        <w:rPr>
          <w:rFonts w:asciiTheme="majorBidi" w:hAnsiTheme="majorBidi" w:cstheme="majorBidi"/>
        </w:rPr>
        <w:t>Scenario1:</w:t>
      </w:r>
    </w:p>
    <w:p w14:paraId="12F05759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{</w:t>
      </w:r>
    </w:p>
    <w:p w14:paraId="2953B9C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200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C0B46A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"error"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7A297C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"data"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23A5E46B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generalRecord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2E38B40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"ccb7f52a-99d4-438a-b25e-9bc5b8a69e33"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05EBA72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D237BB5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54DB5DB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1466A0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"2026-02-07T09:47:18.852Z"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55D5AD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"2026-02-07T09:47:18.852Z"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973BA75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7C50E9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"user"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"e2b2f0be-3651-4b0b-9859-99e43a0e7df2"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DCE2859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"allergies"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68EEC89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2B91C55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"5d40a2c2-2de2-47b5-ae62-04a7df951cab"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24C397B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145D0D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E6A9C6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B00024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"2026-04-20T14:42:21.495Z"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A63265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"2026-04-20T14:42:21.495Z"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8C3CB2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A564DD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"substance"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گندم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(از جمله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نان‌های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سنتی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مثل لواش و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سنگک</w:t>
      </w:r>
      <w:proofErr w:type="spellEnd"/>
      <w:r>
        <w:rPr>
          <w:rFonts w:ascii="Menlo" w:hAnsi="Menlo" w:cs="Menlo"/>
          <w:color w:val="CE9178"/>
          <w:sz w:val="18"/>
          <w:szCs w:val="18"/>
        </w:rPr>
        <w:t>)"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BF44E47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"food"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66BBD3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"severity"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خفیف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7E474630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0F5CA3C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70034122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underlying</w:t>
      </w:r>
      <w:proofErr w:type="gramEnd"/>
      <w:r>
        <w:rPr>
          <w:rFonts w:ascii="Menlo" w:hAnsi="Menlo" w:cs="Menlo"/>
          <w:color w:val="9CDCFE"/>
          <w:sz w:val="18"/>
          <w:szCs w:val="18"/>
        </w:rPr>
        <w:t>_conditions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47E6B8A0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7945B4F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"6c6d1a17-d241-4acb-94e5-516275e8271c"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23BE4E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EC88FB0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F3D27C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82B1FA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"2026-04-04T04:27:30.264Z"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96961B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"2026-04-04T04:27:30.264Z"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AD7925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B15BEB0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"disease"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0C4150C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"7bca2369-61d2-4b93-be11-7baf5ef6a7fb"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0C5099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20E704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EF7108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74169E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"2026-02-08T01:34:01.613Z"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3897800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"2026-02-08T01:34:01.613Z"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BCD55B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F5F274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fa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آسم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0728CB0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en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"Asthma"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58BF0C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short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4A044D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"J45"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37E3B2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disease</w:t>
      </w:r>
      <w:proofErr w:type="gramEnd"/>
      <w:r>
        <w:rPr>
          <w:rFonts w:ascii="Menlo" w:hAnsi="Menlo" w:cs="Menlo"/>
          <w:color w:val="9CDCFE"/>
          <w:sz w:val="18"/>
          <w:szCs w:val="18"/>
        </w:rPr>
        <w:t>_type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1CAF5C5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non</w:t>
      </w:r>
      <w:proofErr w:type="gramEnd"/>
      <w:r>
        <w:rPr>
          <w:rFonts w:ascii="Menlo" w:hAnsi="Menlo" w:cs="Menlo"/>
          <w:color w:val="CE9178"/>
          <w:sz w:val="18"/>
          <w:szCs w:val="18"/>
        </w:rPr>
        <w:t>_infectious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E758EE2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underlying</w:t>
      </w:r>
      <w:proofErr w:type="gramEnd"/>
      <w:r>
        <w:rPr>
          <w:rFonts w:ascii="Menlo" w:hAnsi="Menlo" w:cs="Menlo"/>
          <w:color w:val="CE9178"/>
          <w:sz w:val="18"/>
          <w:szCs w:val="18"/>
        </w:rPr>
        <w:t>_condition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4EF7267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]</w:t>
      </w:r>
    </w:p>
    <w:p w14:paraId="7A8B0C60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},</w:t>
      </w:r>
    </w:p>
    <w:p w14:paraId="4366AFB8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"note"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56FEE7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"severity"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خفیف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21B8BF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onset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"2026-04-04T07:57:46.555Z"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5D65D6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resolved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BCAE36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"active"</w:t>
      </w:r>
    </w:p>
    <w:p w14:paraId="3181F6B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61E2119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38CA6CAF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"hospitalizations"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48B83557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5DE3142F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"95120572-4f9a-40ef-a63a-4a2260c96a96"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B8A372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072921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65C05D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3585EB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"2026-04-20T14:42:21.523Z"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035B3D8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"2026-04-20T14:42:21.523Z"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74155D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087C47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"duration"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38815F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admission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"2016-11-21T20:30:00.000Z"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6C07D2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discharge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"2016-11-23T20:30:00.000Z"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18F0CB9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جراحی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آپاندیسیت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47E80C3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2C289EB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2D5E00C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surgical</w:t>
      </w:r>
      <w:proofErr w:type="gramEnd"/>
      <w:r>
        <w:rPr>
          <w:rFonts w:ascii="Menlo" w:hAnsi="Menlo" w:cs="Menlo"/>
          <w:color w:val="9CDCFE"/>
          <w:sz w:val="18"/>
          <w:szCs w:val="18"/>
        </w:rPr>
        <w:t>_histories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0A5025B7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3FC38E09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"6d14fe8a-665b-40c7-9e07-e7145122fec2"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C2CBDB8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B771C80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38D407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CEF6A6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"2026-04-20T14:42:21.531Z"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7D1C257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"2026-04-20T14:42:21.531Z"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519640B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A1FA4B5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شکم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AFE7BC2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do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"2016-11-21T20:30:00.000Z"</w:t>
      </w:r>
    </w:p>
    <w:p w14:paraId="3FDEB0A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5D2C7F3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0F1A2F50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family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7A95D5F8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613E76F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"cdee1fc2-4ae3-4933-a47f-4b922c25a399"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467B75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9F0EF2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B146D22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9AB9EBF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"2026-04-20T14:42:21.507Z"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7F5E6B8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"2026-04-20T14:42:21.507Z"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FA0F8D0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D76007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"relation"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پدر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2FD3C0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"disease"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37F403F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"f6b91bb0-5ae1-4a44-b84a-43bfb22f761f"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7485859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D72045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A1DEF7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978DBAF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"2026-02-08T07:29:19.228Z"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C90A38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"2026-02-08T07:29:19.228Z"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3DEAC3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082887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fa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 xml:space="preserve">سابقه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خانوادگی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دیابت (قند خون بالا</w:t>
      </w:r>
      <w:r>
        <w:rPr>
          <w:rFonts w:ascii="Menlo" w:hAnsi="Menlo" w:cs="Menlo"/>
          <w:color w:val="CE9178"/>
          <w:sz w:val="18"/>
          <w:szCs w:val="18"/>
        </w:rPr>
        <w:t>)"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AB9EAB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en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"Family history of diabetes mellitus"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96E2BC5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short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29214B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"Z83.3"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93246F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disease</w:t>
      </w:r>
      <w:proofErr w:type="gramEnd"/>
      <w:r>
        <w:rPr>
          <w:rFonts w:ascii="Menlo" w:hAnsi="Menlo" w:cs="Menlo"/>
          <w:color w:val="9CDCFE"/>
          <w:sz w:val="18"/>
          <w:szCs w:val="18"/>
        </w:rPr>
        <w:t>_type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68DA37D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family</w:t>
      </w:r>
      <w:proofErr w:type="gramEnd"/>
      <w:r>
        <w:rPr>
          <w:rFonts w:ascii="Menlo" w:hAnsi="Menlo" w:cs="Menlo"/>
          <w:color w:val="CE9178"/>
          <w:sz w:val="18"/>
          <w:szCs w:val="18"/>
        </w:rPr>
        <w:t>_history"</w:t>
      </w:r>
    </w:p>
    <w:p w14:paraId="169C39F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]</w:t>
      </w:r>
    </w:p>
    <w:p w14:paraId="0267DDC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}</w:t>
      </w:r>
    </w:p>
    <w:p w14:paraId="65B394C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355F5157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24C0462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ehr</w:t>
      </w:r>
      <w:proofErr w:type="gramEnd"/>
      <w:r>
        <w:rPr>
          <w:rFonts w:ascii="Menlo" w:hAnsi="Menlo" w:cs="Menlo"/>
          <w:color w:val="9CDCFE"/>
          <w:sz w:val="18"/>
          <w:szCs w:val="18"/>
        </w:rPr>
        <w:t>_prescription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7F5128C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6797355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"21501043-77f1-42a6-860e-02aa4e7e6389"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EE6F20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CE09837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F3C585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916AE4B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"2026-04-20T14:42:21.518Z"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6294A3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"2026-04-20T14:42:21.518Z"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911DB9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D21994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"drug"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 xml:space="preserve">"ACETAMINOPHEN / CAFFEINE / CHLORPHENIRAMINE / VITAMIN C CAPSULE ORAL 200 mg/25 mg/2.5 mg/150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mg  "</w:t>
      </w:r>
      <w:proofErr w:type="gramEnd"/>
      <w:r>
        <w:rPr>
          <w:rFonts w:ascii="Menlo" w:hAnsi="Menlo" w:cs="Menlo"/>
          <w:color w:val="D4D4D4"/>
          <w:sz w:val="18"/>
          <w:szCs w:val="18"/>
        </w:rPr>
        <w:t>,</w:t>
      </w:r>
    </w:p>
    <w:p w14:paraId="4D03056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"usage"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روزانه یک عدد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07F2FF8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1040F5D2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</w:t>
      </w:r>
    </w:p>
    <w:p w14:paraId="272339BB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},</w:t>
      </w:r>
    </w:p>
    <w:p w14:paraId="0D6A768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visitRecord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4850F5D9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"ecea508a-1138-4832-b52d-f052592717bf"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4F46E8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040418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C1F8D47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17B821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"2026-04-05T05:43:15.823Z"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A3B312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"2026-04-05T05:59:06.674Z"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BDA96B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BD4BEA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"user"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"e2b2f0be-3651-4b0b-9859-99e43a0e7df2"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BA1D95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slot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_id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"ea7450da-4eff-463f-8e6a-7f24e58c4f2c"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B1CAB7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"visit"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"0373a69e-3b8c-4045-b25e-677b02ce8b6d"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5E9BBA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visit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_status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"completed"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2D1F3C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patient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_chief_complaint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5B82E766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سؤالات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سلامت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7F40B6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 xml:space="preserve">علائم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سرماخوردگی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و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تنفسی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7867002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227CE049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patient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_notes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BB51262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lab</w:t>
      </w:r>
      <w:proofErr w:type="gramEnd"/>
      <w:r>
        <w:rPr>
          <w:rFonts w:ascii="Menlo" w:hAnsi="Menlo" w:cs="Menlo"/>
          <w:color w:val="9CDCFE"/>
          <w:sz w:val="18"/>
          <w:szCs w:val="18"/>
        </w:rPr>
        <w:t>_test_records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[],</w:t>
      </w:r>
    </w:p>
    <w:p w14:paraId="5C8F067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assistant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_visit_record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75F85E18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"9df9b83e-8324-4a43-91cf-bd23daf8f131"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43EAE8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3B9B1B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5E41A1F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ACAB9C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"2026-04-05T05:51:33.984Z"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E46E38F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"2026-04-05T05:51:33.996Z"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094C8FB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6EF0B8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assistant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_chief_complaint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تست ویزیت برای بررسی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B9A9C7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"assistant"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"e2b2f0be-3651-4b0b-9859-99e43a0e7df2"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571CB0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"height"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"185"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98611FF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"weight"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"118"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76D50A9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bmi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"34.48"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7BC21E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assitant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_notes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 xml:space="preserve">این نوبت برای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آپدیت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پرونده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و تست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پنل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دستیار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گرفته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شده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576CC7AC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},</w:t>
      </w:r>
    </w:p>
    <w:p w14:paraId="0334F2E5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doctor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_visit_record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2156F3C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"b440a1f0-da7a-4626-9233-9bc24018af14"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FD25F0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49367B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5FE4307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65E26D5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"2026-04-05T05:59:06.659Z"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504713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"2026-04-05T05:59:06.659Z"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67797BA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504B17B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doctor</w:t>
      </w:r>
      <w:proofErr w:type="gramEnd"/>
      <w:r>
        <w:rPr>
          <w:rFonts w:ascii="Menlo" w:hAnsi="Menlo" w:cs="Menlo"/>
          <w:color w:val="9CDCFE"/>
          <w:sz w:val="18"/>
          <w:szCs w:val="18"/>
        </w:rPr>
        <w:t>_prescription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ندارد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0199FB8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doctor</w:t>
      </w:r>
      <w:proofErr w:type="gramEnd"/>
      <w:r>
        <w:rPr>
          <w:rFonts w:ascii="Menlo" w:hAnsi="Menlo" w:cs="Menlo"/>
          <w:color w:val="9CDCFE"/>
          <w:sz w:val="18"/>
          <w:szCs w:val="18"/>
        </w:rPr>
        <w:t>_chief_complaint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تست1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210F5C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present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_illness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تست1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FB12238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"assessment"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تست1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97A8082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"diagnosis"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ندارد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BA0BD9E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treatment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_plan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ندارد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097075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prescription</w:t>
      </w:r>
      <w:proofErr w:type="gramEnd"/>
      <w:r>
        <w:rPr>
          <w:rFonts w:ascii="Menlo" w:hAnsi="Menlo" w:cs="Menlo"/>
          <w:color w:val="9CDCFE"/>
          <w:sz w:val="18"/>
          <w:szCs w:val="18"/>
        </w:rPr>
        <w:t>_tracking_code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D00EC72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referral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_need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77B9D78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referral</w:t>
      </w:r>
      <w:proofErr w:type="gramEnd"/>
      <w:r>
        <w:rPr>
          <w:rFonts w:ascii="Menlo" w:hAnsi="Menlo" w:cs="Menlo"/>
          <w:color w:val="9CDCFE"/>
          <w:sz w:val="18"/>
          <w:szCs w:val="18"/>
        </w:rPr>
        <w:t>_specialty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C54C614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follow</w:t>
      </w:r>
      <w:proofErr w:type="gramEnd"/>
      <w:r>
        <w:rPr>
          <w:rFonts w:ascii="Menlo" w:hAnsi="Menlo" w:cs="Menlo"/>
          <w:color w:val="9CDCFE"/>
          <w:sz w:val="18"/>
          <w:szCs w:val="18"/>
        </w:rPr>
        <w:t>_up_need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B3FE407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follow</w:t>
      </w:r>
      <w:proofErr w:type="gramEnd"/>
      <w:r>
        <w:rPr>
          <w:rFonts w:ascii="Menlo" w:hAnsi="Menlo" w:cs="Menlo"/>
          <w:color w:val="9CDCFE"/>
          <w:sz w:val="18"/>
          <w:szCs w:val="18"/>
        </w:rPr>
        <w:t>_up_date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</w:p>
    <w:p w14:paraId="3D1BB6A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6B3A59BD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38918F49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4332C573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"message"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"EHR details fetched successfully"</w:t>
      </w:r>
    </w:p>
    <w:p w14:paraId="0DCDB621" w14:textId="77777777" w:rsidR="005A671D" w:rsidRDefault="005A671D" w:rsidP="005A671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>}</w:t>
      </w:r>
    </w:p>
    <w:p w14:paraId="4B879FD1" w14:textId="77777777" w:rsidR="005A671D" w:rsidRDefault="005A671D" w:rsidP="00311192">
      <w:pPr>
        <w:spacing w:line="360" w:lineRule="auto"/>
        <w:rPr>
          <w:rFonts w:ascii="Consolas" w:hAnsi="Consolas" w:cs="Consolas"/>
          <w:b/>
          <w:bCs/>
          <w:color w:val="FFFFFF"/>
          <w:sz w:val="18"/>
          <w:szCs w:val="18"/>
        </w:rPr>
      </w:pPr>
    </w:p>
    <w:p w14:paraId="692980B0" w14:textId="77777777" w:rsidR="005A671D" w:rsidRDefault="005A671D" w:rsidP="00311192">
      <w:pPr>
        <w:spacing w:line="360" w:lineRule="auto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5A671D">
        <w:rPr>
          <w:rFonts w:asciiTheme="majorBidi" w:hAnsiTheme="majorBidi" w:cstheme="majorBidi"/>
          <w:b/>
          <w:bCs/>
          <w:color w:val="000000" w:themeColor="text1"/>
        </w:rPr>
        <w:t>Answer:</w:t>
      </w:r>
    </w:p>
    <w:p w14:paraId="7B767478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>{</w:t>
      </w:r>
    </w:p>
    <w:p w14:paraId="0A5F184F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</w:t>
      </w:r>
      <w:proofErr w:type="gramStart"/>
      <w:r w:rsidRPr="0091773F">
        <w:rPr>
          <w:rStyle w:val="hljs-attr"/>
          <w:rFonts w:ascii="Consolas" w:hAnsi="Consolas" w:cs="Consolas"/>
          <w:b/>
          <w:bCs/>
          <w:color w:val="FFFFFF"/>
        </w:rPr>
        <w:t>request</w:t>
      </w:r>
      <w:proofErr w:type="gramEnd"/>
      <w:r w:rsidRPr="0091773F">
        <w:rPr>
          <w:rStyle w:val="hljs-attr"/>
          <w:rFonts w:ascii="Consolas" w:hAnsi="Consolas" w:cs="Consolas"/>
          <w:b/>
          <w:bCs/>
          <w:color w:val="FFFFFF"/>
        </w:rPr>
        <w:t>_id"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"428adbcd-851b-49a0-99a9-55911cfee0f6"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7D3433C9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"message"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"ok"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56B3A2D9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</w:t>
      </w:r>
      <w:proofErr w:type="gramStart"/>
      <w:r w:rsidRPr="0091773F">
        <w:rPr>
          <w:rStyle w:val="hljs-attr"/>
          <w:rFonts w:ascii="Consolas" w:hAnsi="Consolas" w:cs="Consolas"/>
          <w:b/>
          <w:bCs/>
          <w:color w:val="FFFFFF"/>
        </w:rPr>
        <w:t>bot</w:t>
      </w:r>
      <w:proofErr w:type="gramEnd"/>
      <w:r w:rsidRPr="0091773F">
        <w:rPr>
          <w:rStyle w:val="hljs-attr"/>
          <w:rFonts w:ascii="Consolas" w:hAnsi="Consolas" w:cs="Consolas"/>
          <w:b/>
          <w:bCs/>
          <w:color w:val="FFFFFF"/>
        </w:rPr>
        <w:t>_raw"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: {</w:t>
      </w:r>
    </w:p>
    <w:p w14:paraId="447B5033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"clinical_summary"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91773F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line-height:1.8;'&gt;&lt;ul&gt;&lt;li&gt;&lt;b&gt;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شکایت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اصلی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سؤالات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سلامت، علائم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سرماخوردگی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و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تنفسی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، تست ویزیت برای بررسی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&lt;/li&gt;&lt;li&gt;&lt;b&gt;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پیش‌زمینه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پزشکی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آسم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(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خفیف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، فعال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)&lt;/li&gt;&lt;li&gt;&lt;b&gt;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داروها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استامینوفن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/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کافئین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/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کلرفنیرامین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/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ویتامین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 C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کپسول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خوراکی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200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 mg/25 mg/2.5 mg/150 mg (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روزانه یک عدد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)&lt;/li&gt;&lt;li&gt;&lt;b&gt;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آلرژی‌ها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گندم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(از جمله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نان‌های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سنتی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مثل لواش و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سنگک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) (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خفیف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)&lt;/li&gt;&lt;li&gt;&lt;b&gt;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سابقه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خانوادگی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پدر: سابقه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خانوادگی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دیابت (قند خون بالا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)&lt;/li&gt;&lt;li&gt;&lt;b&gt;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بستری‌ها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جراحی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آپاندیسیت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(2 روز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)&lt;/li&gt;&lt;li&gt;&lt;b&gt;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سابقه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جراحی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شکم (2016-11-21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)&lt;/li&gt;&lt;li&gt;&lt;b&gt;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علائم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حیاتی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قد 185، وزن 118، 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BMI 34.48&lt;/li&gt;&lt;/ul&gt;&lt;/div&gt;"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49C0878C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</w:t>
      </w:r>
      <w:proofErr w:type="gramStart"/>
      <w:r w:rsidRPr="0091773F">
        <w:rPr>
          <w:rStyle w:val="hljs-attr"/>
          <w:rFonts w:ascii="Consolas" w:hAnsi="Consolas" w:cs="Consolas"/>
          <w:b/>
          <w:bCs/>
          <w:color w:val="FFFFFF"/>
        </w:rPr>
        <w:t>differential</w:t>
      </w:r>
      <w:proofErr w:type="gramEnd"/>
      <w:r w:rsidRPr="0091773F">
        <w:rPr>
          <w:rStyle w:val="hljs-attr"/>
          <w:rFonts w:ascii="Consolas" w:hAnsi="Consolas" w:cs="Consolas"/>
          <w:b/>
          <w:bCs/>
          <w:color w:val="FFFFFF"/>
        </w:rPr>
        <w:t>_dx"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: [</w:t>
      </w:r>
    </w:p>
    <w:p w14:paraId="7A1CE996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{</w:t>
      </w:r>
    </w:p>
    <w:p w14:paraId="423A16A1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"name"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91773F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line-height:1.8;'&gt;&lt;b&gt;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عفونت دستگاه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تنفسی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فوقانی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&lt;/b&gt;&lt;/div&gt;"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4982F0FC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"likelihood"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D36363"/>
        </w:rPr>
        <w:t>75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3F63CCDD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"rationale"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91773F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line-height:1.8;'&gt;&lt;ul&gt;&lt;li&gt;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شکایت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اصلی علائم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سرماخوردگی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و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تنفسی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&lt;/li&gt;&lt;li&gt;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عدم وجود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یافته‌های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اختصاصی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دیگر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&lt;/li&gt;&lt;/ul&gt;&lt;/div&gt;"</w:t>
      </w:r>
    </w:p>
    <w:p w14:paraId="72B7018A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},</w:t>
      </w:r>
    </w:p>
    <w:p w14:paraId="71C3015E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{</w:t>
      </w:r>
    </w:p>
    <w:p w14:paraId="6118651D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"name"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91773F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line-height:1.8;'&gt;&lt;b&gt;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آسم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خفیف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&lt;/b&gt;&lt;/div&gt;"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7FEBEE03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"likelihood"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D36363"/>
        </w:rPr>
        <w:t>60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1916D92F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"rationale"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91773F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line-height:1.8;'&gt;&lt;ul&gt;&lt;li&gt;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سابقه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آسم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فعال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&lt;/li&gt;&lt;li&gt;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علائم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تنفسی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ممکن است مرتبط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باشند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&lt;/li&gt;&lt;/ul&gt;&lt;/div&gt;"</w:t>
      </w:r>
    </w:p>
    <w:p w14:paraId="1C96AFBA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},</w:t>
      </w:r>
    </w:p>
    <w:p w14:paraId="5BE02944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{</w:t>
      </w:r>
    </w:p>
    <w:p w14:paraId="419C0678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"name"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91773F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line-height:1.8;'&gt;&lt;b&gt;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چاقی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مرتبط با عوارض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متابولیک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>&lt;/b&gt;&lt;/div&gt;"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19B11199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"likelihood"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D36363"/>
        </w:rPr>
        <w:t>40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38FCD28E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91773F">
        <w:rPr>
          <w:rStyle w:val="hljs-attr"/>
          <w:rFonts w:ascii="Consolas" w:hAnsi="Consolas" w:cs="Consolas"/>
          <w:b/>
          <w:bCs/>
          <w:color w:val="FFFFFF"/>
        </w:rPr>
        <w:t>"rationale"</w:t>
      </w: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91773F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91773F">
        <w:rPr>
          <w:rStyle w:val="HTMLCode"/>
          <w:rFonts w:ascii="Consolas" w:hAnsi="Consolas" w:cs="Consolas"/>
          <w:b/>
          <w:bCs/>
          <w:color w:val="A2FCA2"/>
        </w:rPr>
        <w:t xml:space="preserve">' style='text-align: right; line-height:1.8;'&gt;&lt;ul&gt;&lt;li&gt;BMI 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بالا (</w:t>
      </w:r>
      <w:proofErr w:type="gram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34.48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)&lt;</w:t>
      </w:r>
      <w:proofErr w:type="gramEnd"/>
      <w:r w:rsidRPr="0091773F">
        <w:rPr>
          <w:rStyle w:val="HTMLCode"/>
          <w:rFonts w:ascii="Consolas" w:hAnsi="Consolas" w:cs="Consolas"/>
          <w:b/>
          <w:bCs/>
          <w:color w:val="A2FCA2"/>
        </w:rPr>
        <w:t>/li&gt;&lt;li&gt;</w:t>
      </w:r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سابقه </w:t>
      </w:r>
      <w:proofErr w:type="spellStart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>خانوادگی</w:t>
      </w:r>
      <w:proofErr w:type="spellEnd"/>
      <w:r w:rsidRPr="0091773F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دیابت</w:t>
      </w:r>
      <w:r w:rsidRPr="0091773F">
        <w:rPr>
          <w:rStyle w:val="HTMLCode"/>
          <w:rFonts w:ascii="Consolas" w:hAnsi="Consolas" w:cs="Consolas"/>
          <w:b/>
          <w:bCs/>
          <w:color w:val="A2FCA2"/>
        </w:rPr>
        <w:t>&lt;/li&gt;&lt;/ul&gt;&lt;/div&gt;"</w:t>
      </w:r>
    </w:p>
    <w:p w14:paraId="56265F5C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  }</w:t>
      </w:r>
    </w:p>
    <w:p w14:paraId="19253B18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  ]</w:t>
      </w:r>
    </w:p>
    <w:p w14:paraId="4458C60F" w14:textId="77777777" w:rsidR="0091773F" w:rsidRPr="0091773F" w:rsidRDefault="0091773F" w:rsidP="0091773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 xml:space="preserve">  }</w:t>
      </w:r>
    </w:p>
    <w:p w14:paraId="1CB30C16" w14:textId="77777777" w:rsidR="0091773F" w:rsidRPr="0091773F" w:rsidRDefault="0091773F" w:rsidP="0091773F">
      <w:pPr>
        <w:pStyle w:val="HTMLPreformatted"/>
        <w:shd w:val="clear" w:color="auto" w:fill="333333"/>
        <w:rPr>
          <w:b/>
          <w:bCs/>
          <w:color w:val="FFFFFF"/>
        </w:rPr>
      </w:pPr>
      <w:r w:rsidRPr="0091773F">
        <w:rPr>
          <w:rStyle w:val="HTMLCode"/>
          <w:rFonts w:ascii="Consolas" w:hAnsi="Consolas" w:cs="Consolas"/>
          <w:b/>
          <w:bCs/>
          <w:color w:val="FFFFFF"/>
        </w:rPr>
        <w:t>}</w:t>
      </w:r>
    </w:p>
    <w:p w14:paraId="51CA9598" w14:textId="53DD3AE7" w:rsidR="006F345F" w:rsidRPr="00980923" w:rsidRDefault="002E3478" w:rsidP="00311192">
      <w:pPr>
        <w:spacing w:line="360" w:lineRule="auto"/>
        <w:rPr>
          <w:sz w:val="28"/>
          <w:szCs w:val="28"/>
        </w:rPr>
      </w:pPr>
      <w:r w:rsidRPr="00980923">
        <w:rPr>
          <w:rFonts w:ascii="Consolas" w:hAnsi="Consolas" w:cs="Consolas"/>
          <w:b/>
          <w:bCs/>
          <w:color w:val="FFFFFF"/>
          <w:sz w:val="20"/>
          <w:szCs w:val="20"/>
        </w:rPr>
        <w:t>}</w:t>
      </w:r>
    </w:p>
    <w:p w14:paraId="463287CE" w14:textId="77777777" w:rsidR="00265156" w:rsidRDefault="00265156" w:rsidP="007C7F95">
      <w:pPr>
        <w:spacing w:line="360" w:lineRule="auto"/>
      </w:pPr>
    </w:p>
    <w:p w14:paraId="1AEEFE30" w14:textId="77777777" w:rsidR="00265156" w:rsidRDefault="00265156" w:rsidP="007C7F95">
      <w:pPr>
        <w:spacing w:line="360" w:lineRule="auto"/>
      </w:pPr>
    </w:p>
    <w:p w14:paraId="7F7E3864" w14:textId="77777777" w:rsidR="00265156" w:rsidRDefault="00265156" w:rsidP="007C7F95">
      <w:pPr>
        <w:spacing w:line="360" w:lineRule="auto"/>
      </w:pPr>
    </w:p>
    <w:p w14:paraId="2BE6A56F" w14:textId="77777777" w:rsidR="00265156" w:rsidRDefault="00265156" w:rsidP="007C7F95">
      <w:pPr>
        <w:spacing w:line="360" w:lineRule="auto"/>
      </w:pPr>
    </w:p>
    <w:p w14:paraId="2F985BC0" w14:textId="77777777" w:rsidR="00265156" w:rsidRDefault="00265156" w:rsidP="007C7F95">
      <w:pPr>
        <w:spacing w:line="360" w:lineRule="auto"/>
      </w:pPr>
    </w:p>
    <w:p w14:paraId="64A5144B" w14:textId="77777777" w:rsidR="00265156" w:rsidRDefault="00265156" w:rsidP="007C7F95">
      <w:pPr>
        <w:spacing w:line="360" w:lineRule="auto"/>
      </w:pPr>
    </w:p>
    <w:p w14:paraId="4A02E712" w14:textId="77777777" w:rsidR="00265156" w:rsidRDefault="00265156" w:rsidP="007C7F95">
      <w:pPr>
        <w:spacing w:line="360" w:lineRule="auto"/>
      </w:pPr>
    </w:p>
    <w:p w14:paraId="3629F1C6" w14:textId="01B9A531" w:rsidR="006F345F" w:rsidRDefault="00980923" w:rsidP="007C7F95">
      <w:pPr>
        <w:spacing w:line="360" w:lineRule="auto"/>
      </w:pPr>
      <w:r>
        <w:lastRenderedPageBreak/>
        <w:t>Clinical summary in HTML viewer:</w:t>
      </w:r>
    </w:p>
    <w:p w14:paraId="758AD296" w14:textId="414DCBE7" w:rsidR="00980923" w:rsidRDefault="00B0262D" w:rsidP="00980923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09422AD" wp14:editId="1B3E6CDC">
            <wp:extent cx="4299735" cy="2635885"/>
            <wp:effectExtent l="0" t="0" r="5715" b="5715"/>
            <wp:docPr id="342275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75333" name="Picture 342275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848" cy="265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529D" w14:textId="77777777" w:rsidR="00B0262D" w:rsidRDefault="00B0262D" w:rsidP="007C7F95">
      <w:pPr>
        <w:spacing w:line="360" w:lineRule="auto"/>
      </w:pPr>
    </w:p>
    <w:p w14:paraId="2A48FB99" w14:textId="619581ED" w:rsidR="00564BB4" w:rsidRDefault="00564BB4" w:rsidP="007C7F95">
      <w:pPr>
        <w:spacing w:line="360" w:lineRule="auto"/>
      </w:pPr>
      <w:r>
        <w:t>Scenario 2</w:t>
      </w:r>
    </w:p>
    <w:p w14:paraId="3AE191B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{</w:t>
      </w:r>
    </w:p>
    <w:p w14:paraId="7A9FF5A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200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59F7E7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"error"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2C2F4F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"data"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7C3BA25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generalRecord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16D070F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"ccb7f52a-99d4-438a-b25e-9bc5b8a69e33"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58ADA4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AE5674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DB80E8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912DF1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"2026-02-07T09:47:18.852Z"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4051AB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"2026-02-07T09:47:18.852Z"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2DFDD7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13EF98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"user"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"e2b2f0be-3651-4b0b-9859-99e43a0e7df2"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7F7F38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"allergies"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7E467E6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716CE32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"8f91c6a7-3820-4693-ae03-583ccf309002"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9533AF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90AE47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1EA5F2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751131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"2026-04-22T04:41:04.152Z"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C5539F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"2026-04-22T04:41:04.152Z"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C9E5BF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23B611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"substance"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پنی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سیلین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B08459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"medication"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763497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"severity"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متوسط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370715C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},</w:t>
      </w:r>
    </w:p>
    <w:p w14:paraId="25DA62C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460B778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"dada3ca4-2e6e-4459-bcf3-3da2fc34f9ed"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0F65C9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64A530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C5F6B3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3A1D22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"2026-04-22T04:41:04.152Z"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2074D6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"2026-04-22T04:41:04.152Z"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D3217B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5C51F3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"substance"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 xml:space="preserve">تخم مرغ یا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غذاهای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حاوی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تخم مرغ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64ABF4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"food"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C98887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"severity"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خفیف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72B730B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78D5ACC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3851701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underlying</w:t>
      </w:r>
      <w:proofErr w:type="gramEnd"/>
      <w:r>
        <w:rPr>
          <w:rFonts w:ascii="Menlo" w:hAnsi="Menlo" w:cs="Menlo"/>
          <w:color w:val="9CDCFE"/>
          <w:sz w:val="18"/>
          <w:szCs w:val="18"/>
        </w:rPr>
        <w:t>_conditions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2746AFB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5DD025F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"bc5753c1-c527-4a6a-92e1-de124f290cf1"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54D8C2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B06DE6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18F09A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7715B2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"2026-04-22T04:41:04.127Z"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2C1BB3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"2026-04-22T04:41:04.127Z"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D37BF4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EB1537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"disease"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23DBEC2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"77df7470-aaaa-4952-9e14-1aceffce1a6e"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7003C0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F0CF0C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E7CE5C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8877F5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"2026-02-14T10:46:30.307Z"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12C54F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"2026-02-14T10:46:30.307Z"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CC3677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F64DF6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fa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نارسایی مزمن قلب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BDB46F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en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"Chronic Heart Failure"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63EAAC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short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"CHF"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D29FD6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"I50"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EEB329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disease</w:t>
      </w:r>
      <w:proofErr w:type="gramEnd"/>
      <w:r>
        <w:rPr>
          <w:rFonts w:ascii="Menlo" w:hAnsi="Menlo" w:cs="Menlo"/>
          <w:color w:val="9CDCFE"/>
          <w:sz w:val="18"/>
          <w:szCs w:val="18"/>
        </w:rPr>
        <w:t>_type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3000CF1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underlying</w:t>
      </w:r>
      <w:proofErr w:type="gramEnd"/>
      <w:r>
        <w:rPr>
          <w:rFonts w:ascii="Menlo" w:hAnsi="Menlo" w:cs="Menlo"/>
          <w:color w:val="CE9178"/>
          <w:sz w:val="18"/>
          <w:szCs w:val="18"/>
        </w:rPr>
        <w:t>_condition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2A16092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]</w:t>
      </w:r>
    </w:p>
    <w:p w14:paraId="2A6964C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},</w:t>
      </w:r>
    </w:p>
    <w:p w14:paraId="284AD5D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"note"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9FA8CD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"severity"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خفیف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BFB12D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onset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"2026-04-22T08:10:36.160Z"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A0E950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resolved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C78F08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"active"</w:t>
      </w:r>
    </w:p>
    <w:p w14:paraId="56B179C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},</w:t>
      </w:r>
    </w:p>
    <w:p w14:paraId="719AEE8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5FBEE78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"1fdb481e-1b4c-4874-847f-645c08df1ae7"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9C4D80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FA0179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BB5417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39E1F2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"2026-04-22T04:41:04.127Z"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41D93E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"2026-04-22T04:41:04.127Z"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DBFC70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142532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"disease"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087C8DD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"1eb1d965-ea1c-42ed-ae92-a60c9242d707"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D5AD51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0AE891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2CECD4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2A5783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"2026-02-08T02:18:37.002Z"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10230B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"2026-02-08T02:18:37.002Z"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C12FE8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FBB16B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fa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فشار خون بالا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762977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en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"Essential Hypertension"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C5959D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short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"HTN"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AD7798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"I10"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75CDD6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disease</w:t>
      </w:r>
      <w:proofErr w:type="gramEnd"/>
      <w:r>
        <w:rPr>
          <w:rFonts w:ascii="Menlo" w:hAnsi="Menlo" w:cs="Menlo"/>
          <w:color w:val="9CDCFE"/>
          <w:sz w:val="18"/>
          <w:szCs w:val="18"/>
        </w:rPr>
        <w:t>_type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10A73B6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non</w:t>
      </w:r>
      <w:proofErr w:type="gramEnd"/>
      <w:r>
        <w:rPr>
          <w:rFonts w:ascii="Menlo" w:hAnsi="Menlo" w:cs="Menlo"/>
          <w:color w:val="CE9178"/>
          <w:sz w:val="18"/>
          <w:szCs w:val="18"/>
        </w:rPr>
        <w:t>_infectious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A9D7BC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underlying</w:t>
      </w:r>
      <w:proofErr w:type="gramEnd"/>
      <w:r>
        <w:rPr>
          <w:rFonts w:ascii="Menlo" w:hAnsi="Menlo" w:cs="Menlo"/>
          <w:color w:val="CE9178"/>
          <w:sz w:val="18"/>
          <w:szCs w:val="18"/>
        </w:rPr>
        <w:t>_condition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06A1AFE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]</w:t>
      </w:r>
    </w:p>
    <w:p w14:paraId="03E6C08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},</w:t>
      </w:r>
    </w:p>
    <w:p w14:paraId="46750C6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"note"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369B3F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"severity"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خفیف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9290D4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onset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"2026-04-22T08:10:36.160Z"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6F01A4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resolved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42C6DA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"active"</w:t>
      </w:r>
    </w:p>
    <w:p w14:paraId="0776ABE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6EADA4C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1696E9F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"hospitalizations"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369A7ED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6000332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"beec6bf6-9427-4993-bc30-649276cb2e23"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2B82CF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EA22E5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ED7957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F8D13D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"2026-04-22T04:41:04.203Z"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23F591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"2026-04-22T04:41:04.203Z"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34927A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8835E9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"duration"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2D11C7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admission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"2026-04-21T20:30:00.000Z"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B3E48B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discharge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"2026-04-23T20:30:00.000Z"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F77760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تنگی نفس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44F6FE1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527FCB7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0BAD9D2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surgical</w:t>
      </w:r>
      <w:proofErr w:type="gramEnd"/>
      <w:r>
        <w:rPr>
          <w:rFonts w:ascii="Menlo" w:hAnsi="Menlo" w:cs="Menlo"/>
          <w:color w:val="9CDCFE"/>
          <w:sz w:val="18"/>
          <w:szCs w:val="18"/>
        </w:rPr>
        <w:t>_histories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1E71A8F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096D065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"bc54f901-e799-4c0a-9f60-88f8d574cf3c"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699314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E04BD2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6D834E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F72C90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"2026-04-22T04:41:04.221Z"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195F69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"2026-04-22T04:41:04.221Z"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121E6C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C9F5E0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شکم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8E6DE1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do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"2007-10-13T20:30:00.000Z"</w:t>
      </w:r>
    </w:p>
    <w:p w14:paraId="3BE26D3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7883FF6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7AE96C3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family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67E8EEA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6E18DFA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"660faede-f66f-4417-811e-95a5d8aac8d3"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B47DE3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F2566D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8E7CF3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004CA1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"2026-04-22T04:41:04.170Z"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2C9CA3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"2026-04-22T04:41:04.170Z"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25F958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7F8CF1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"relation"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پدر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F2E5F4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"disease"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510B100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"f6b91bb0-5ae1-4a44-b84a-43bfb22f761f"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072841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442D60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31A8D3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CA7237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"2026-02-08T07:29:19.228Z"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308221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"2026-02-08T07:29:19.228Z"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A117E8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C2F487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fa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 xml:space="preserve">سابقه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خانوادگی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دیابت (قند خون بالا</w:t>
      </w:r>
      <w:r>
        <w:rPr>
          <w:rFonts w:ascii="Menlo" w:hAnsi="Menlo" w:cs="Menlo"/>
          <w:color w:val="CE9178"/>
          <w:sz w:val="18"/>
          <w:szCs w:val="18"/>
        </w:rPr>
        <w:t>)"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CFC1E7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en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"Family history of diabetes mellitus"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F2A03F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short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9E6E5C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"Z83.3"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A0B103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disease</w:t>
      </w:r>
      <w:proofErr w:type="gramEnd"/>
      <w:r>
        <w:rPr>
          <w:rFonts w:ascii="Menlo" w:hAnsi="Menlo" w:cs="Menlo"/>
          <w:color w:val="9CDCFE"/>
          <w:sz w:val="18"/>
          <w:szCs w:val="18"/>
        </w:rPr>
        <w:t>_type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6578E10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family</w:t>
      </w:r>
      <w:proofErr w:type="gramEnd"/>
      <w:r>
        <w:rPr>
          <w:rFonts w:ascii="Menlo" w:hAnsi="Menlo" w:cs="Menlo"/>
          <w:color w:val="CE9178"/>
          <w:sz w:val="18"/>
          <w:szCs w:val="18"/>
        </w:rPr>
        <w:t>_history"</w:t>
      </w:r>
    </w:p>
    <w:p w14:paraId="695E5A8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]</w:t>
      </w:r>
    </w:p>
    <w:p w14:paraId="63C2FC3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}</w:t>
      </w:r>
    </w:p>
    <w:p w14:paraId="4A521B9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},</w:t>
      </w:r>
    </w:p>
    <w:p w14:paraId="4AF9AC1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674B398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"7bd3b3ab-3a95-4239-81d9-cff54946dd65"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BEAEE1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EBC165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0B0B28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5BD0EF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"2026-04-22T04:41:04.170Z"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0F3656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"2026-04-22T04:41:04.170Z"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4870F0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C58E9F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"relation"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خواهر-برادر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A159CA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"disease"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3A2865C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"e52ffdf5-a0cf-4328-bc72-5d704f446f1b"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AD631D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64363D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25B162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B6E0CE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"2026-02-08T07:14:07.134Z"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7F26E0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"2026-02-08T07:14:07.134Z"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A7420D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41DB71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fa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 xml:space="preserve">سابقه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خانوادگی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بیماری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ایسکمیک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قلبی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304FFE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en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 xml:space="preserve">"Family history of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ischaemic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heart disease and other diseases of the circulatory system"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1D972D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short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E1797F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"Z82.4"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A2DD43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disease</w:t>
      </w:r>
      <w:proofErr w:type="gramEnd"/>
      <w:r>
        <w:rPr>
          <w:rFonts w:ascii="Menlo" w:hAnsi="Menlo" w:cs="Menlo"/>
          <w:color w:val="9CDCFE"/>
          <w:sz w:val="18"/>
          <w:szCs w:val="18"/>
        </w:rPr>
        <w:t>_type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2B333AF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family</w:t>
      </w:r>
      <w:proofErr w:type="gramEnd"/>
      <w:r>
        <w:rPr>
          <w:rFonts w:ascii="Menlo" w:hAnsi="Menlo" w:cs="Menlo"/>
          <w:color w:val="CE9178"/>
          <w:sz w:val="18"/>
          <w:szCs w:val="18"/>
        </w:rPr>
        <w:t>_history"</w:t>
      </w:r>
    </w:p>
    <w:p w14:paraId="676AE32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]</w:t>
      </w:r>
    </w:p>
    <w:p w14:paraId="0A99814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}</w:t>
      </w:r>
    </w:p>
    <w:p w14:paraId="3E012B0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},</w:t>
      </w:r>
    </w:p>
    <w:p w14:paraId="4DDD7CA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4503A78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"a3fad175-9c64-4dd5-9b30-36c79013e396"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83DA00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F3043A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99FDF6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549DFF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"2026-04-22T04:41:04.170Z"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E22AC8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"2026-04-22T04:41:04.170Z"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34172B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0D993E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"relation"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پدر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60B766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"disease"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30C95E4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"e52ffdf5-a0cf-4328-bc72-5d704f446f1b"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8337B9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A189AC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CF7B9F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6A5E62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"2026-02-08T07:14:07.134Z"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57AA96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"2026-02-08T07:14:07.134Z"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DC1A25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87DE03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fa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 xml:space="preserve">سابقه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خانوادگی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بیماری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ایسکمیک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قلبی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00F542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en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 xml:space="preserve">"Family history of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ischaemic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heart disease and other diseases of the circulatory system"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71C428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short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230C6C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"Z82.4"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447822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disease</w:t>
      </w:r>
      <w:proofErr w:type="gramEnd"/>
      <w:r>
        <w:rPr>
          <w:rFonts w:ascii="Menlo" w:hAnsi="Menlo" w:cs="Menlo"/>
          <w:color w:val="9CDCFE"/>
          <w:sz w:val="18"/>
          <w:szCs w:val="18"/>
        </w:rPr>
        <w:t>_type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065A2B8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family</w:t>
      </w:r>
      <w:proofErr w:type="gramEnd"/>
      <w:r>
        <w:rPr>
          <w:rFonts w:ascii="Menlo" w:hAnsi="Menlo" w:cs="Menlo"/>
          <w:color w:val="CE9178"/>
          <w:sz w:val="18"/>
          <w:szCs w:val="18"/>
        </w:rPr>
        <w:t>_history"</w:t>
      </w:r>
    </w:p>
    <w:p w14:paraId="4C43B2F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]</w:t>
      </w:r>
    </w:p>
    <w:p w14:paraId="5C35123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}</w:t>
      </w:r>
    </w:p>
    <w:p w14:paraId="7B09483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2E2507B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5DA653F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ehr</w:t>
      </w:r>
      <w:proofErr w:type="gramEnd"/>
      <w:r>
        <w:rPr>
          <w:rFonts w:ascii="Menlo" w:hAnsi="Menlo" w:cs="Menlo"/>
          <w:color w:val="9CDCFE"/>
          <w:sz w:val="18"/>
          <w:szCs w:val="18"/>
        </w:rPr>
        <w:t>_prescription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50F126E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4E6ED19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"03d9e4e6-4afc-47c5-94b1-da605dce8034"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C6AC3D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6E7642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5FAC2C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00E26A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"2026-04-22T04:41:04.186Z"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9ECB10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"2026-04-22T04:41:04.186Z"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850186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3C536D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"drug"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"FUROSEMIDE 40MG TAB"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FD5562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"usage"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روزانه یک عدد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5658038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},</w:t>
      </w:r>
    </w:p>
    <w:p w14:paraId="098BD2D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5425686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"3985ba20-df91-449f-acbb-7e83b9428edf"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A23753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D54762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C449DD7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F68107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"2026-04-22T04:41:04.186Z"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64C19B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"2026-04-22T04:41:04.186Z"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082763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7FCF5F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"drug"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"CARVEDILOL 6.25MG TAB"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E73E49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"usage"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روزانه یک عدد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4F16082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1B43344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</w:t>
      </w:r>
    </w:p>
    <w:p w14:paraId="7C38800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},</w:t>
      </w:r>
    </w:p>
    <w:p w14:paraId="1E943AE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visitRecord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37A55A5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"00bab591-bf33-4e02-9a09-48771963b51e"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D88411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F367FC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8D1B0E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F7BF75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"2026-04-21T06:05:09.753Z"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1CD9136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"2026-04-21T06:05:10.624Z"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648AA1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CB14C2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"user"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"e2b2f0be-3651-4b0b-9859-99e43a0e7df2"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8C274D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slot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_id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"9957f5b8-24f0-4329-adda-7a11c1b6559b"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70A2B2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"visit"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"a469bb4b-8ff8-4e9e-afb4-d1f89589b37d"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C278F4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visit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_status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"scheduled"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4B1661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patient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_chief_complaint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54A6A0DA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 xml:space="preserve">علائم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سرماخوردگی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و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تنفسی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775A7E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سردرد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و بیماری‌های مغز و اعصاب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17B6570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49357DC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patient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_notes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 xml:space="preserve">لورم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ایپسوم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427647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lab</w:t>
      </w:r>
      <w:proofErr w:type="gramEnd"/>
      <w:r>
        <w:rPr>
          <w:rFonts w:ascii="Menlo" w:hAnsi="Menlo" w:cs="Menlo"/>
          <w:color w:val="9CDCFE"/>
          <w:sz w:val="18"/>
          <w:szCs w:val="18"/>
        </w:rPr>
        <w:t>_test_records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1646A21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{</w:t>
      </w:r>
    </w:p>
    <w:p w14:paraId="2EC448C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"3248cf4f-394f-4c28-8ad3-ad0a4c970fe5"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B28FBFF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E58293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732436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E509C2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"2026-04-21T06:04:52.131Z"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582BCC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"2026-04-21T06:05:09.753Z"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3905AB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3F4B1B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"user"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"e2b2f0be-3651-4b0b-9859-99e43a0e7df2"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D536D4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"files"</w:t>
      </w:r>
      <w:r>
        <w:rPr>
          <w:rFonts w:ascii="Menlo" w:hAnsi="Menlo" w:cs="Menlo"/>
          <w:color w:val="D4D4D4"/>
          <w:sz w:val="18"/>
          <w:szCs w:val="18"/>
        </w:rPr>
        <w:t>: [</w:t>
      </w:r>
    </w:p>
    <w:p w14:paraId="14946A4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"41167489-78fb-4b33-aa24-730e1c2828d7.png"</w:t>
      </w:r>
    </w:p>
    <w:p w14:paraId="1CBD063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],</w:t>
      </w:r>
    </w:p>
    <w:p w14:paraId="1AA38A0D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do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_date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"2026-04-21T00:00:00.000Z"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EF3DF0E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 xml:space="preserve">لورم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ایپسوم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3CC0D6C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4CFB8C9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],</w:t>
      </w:r>
    </w:p>
    <w:p w14:paraId="694C8A7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assistant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_visit_record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14:paraId="3867DCE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"bf804538-4365-4129-8349-3fb5713a1b9b"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39176B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_visible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E82F45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</w:t>
      </w:r>
      <w:proofErr w:type="gramEnd"/>
      <w:r>
        <w:rPr>
          <w:rFonts w:ascii="Menlo" w:hAnsi="Menlo" w:cs="Menlo"/>
          <w:color w:val="9CDCFE"/>
          <w:sz w:val="18"/>
          <w:szCs w:val="18"/>
        </w:rPr>
        <w:t>_deleted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0E45C2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deleted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3AF7CE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created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"2026-04-22T04:41:07.645Z"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E57DA74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updated</w:t>
      </w:r>
      <w:proofErr w:type="gramEnd"/>
      <w:r>
        <w:rPr>
          <w:rFonts w:ascii="Menlo" w:hAnsi="Menlo" w:cs="Menlo"/>
          <w:color w:val="9CDCFE"/>
          <w:sz w:val="18"/>
          <w:szCs w:val="18"/>
        </w:rPr>
        <w:t>_at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"2026-04-22T04:41:07.661Z"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B6450FB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hash</w:t>
      </w:r>
      <w:proofErr w:type="gramEnd"/>
      <w:r>
        <w:rPr>
          <w:rFonts w:ascii="Menlo" w:hAnsi="Menlo" w:cs="Menlo"/>
          <w:color w:val="9CDCFE"/>
          <w:sz w:val="18"/>
          <w:szCs w:val="18"/>
        </w:rPr>
        <w:t>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28399E8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assistant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_chief_complaint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/>
          <w:color w:val="CE9178"/>
          <w:sz w:val="18"/>
          <w:szCs w:val="18"/>
          <w:rtl/>
        </w:rPr>
        <w:t>تنگی نفس هنگام راه رفتن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DB4224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"assistant"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"e2b2f0be-3651-4b0b-9859-99e43a0e7df2"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2933B0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"height"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"185"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54C81E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"weight"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"80"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31FD575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bmi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"23.37"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74CBAE0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assitant</w:t>
      </w:r>
      <w:proofErr w:type="gramEnd"/>
      <w:r>
        <w:rPr>
          <w:rFonts w:ascii="Menlo" w:hAnsi="Menlo" w:cs="Menlo"/>
          <w:color w:val="9CDCFE"/>
          <w:sz w:val="18"/>
          <w:szCs w:val="18"/>
        </w:rPr>
        <w:t>_notes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آقای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r>
        <w:rPr>
          <w:rFonts w:ascii="Menlo" w:hAnsi="Menlo"/>
          <w:color w:val="CE9178"/>
          <w:sz w:val="18"/>
          <w:szCs w:val="18"/>
          <w:rtl/>
          <w:lang w:bidi="fa-IR"/>
        </w:rPr>
        <w:t>۷۰</w:t>
      </w:r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ساله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که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حدود یک هفته است تنگی نفس موقع راه رفتن دارند. تب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ندارند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.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درصد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proofErr w:type="spellStart"/>
      <w:r>
        <w:rPr>
          <w:rFonts w:ascii="Menlo" w:hAnsi="Menlo"/>
          <w:color w:val="CE9178"/>
          <w:sz w:val="18"/>
          <w:szCs w:val="18"/>
          <w:rtl/>
        </w:rPr>
        <w:t>اکسیژن</w:t>
      </w:r>
      <w:proofErr w:type="spellEnd"/>
      <w:r>
        <w:rPr>
          <w:rFonts w:ascii="Menlo" w:hAnsi="Menlo"/>
          <w:color w:val="CE9178"/>
          <w:sz w:val="18"/>
          <w:szCs w:val="18"/>
          <w:rtl/>
        </w:rPr>
        <w:t xml:space="preserve"> </w:t>
      </w:r>
      <w:r>
        <w:rPr>
          <w:rFonts w:ascii="Menlo" w:hAnsi="Menlo"/>
          <w:color w:val="CE9178"/>
          <w:sz w:val="18"/>
          <w:szCs w:val="18"/>
          <w:rtl/>
          <w:lang w:bidi="fa-IR"/>
        </w:rPr>
        <w:t>۹۱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15AA0742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},</w:t>
      </w:r>
    </w:p>
    <w:p w14:paraId="36E5275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doctor</w:t>
      </w:r>
      <w:proofErr w:type="gramEnd"/>
      <w:r>
        <w:rPr>
          <w:rFonts w:ascii="Menlo" w:hAnsi="Menlo" w:cs="Menlo"/>
          <w:color w:val="9CDCFE"/>
          <w:sz w:val="18"/>
          <w:szCs w:val="18"/>
        </w:rPr>
        <w:t>_visit_record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null</w:t>
      </w:r>
    </w:p>
    <w:p w14:paraId="1022656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29920D9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178DE50C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"message"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"EHR details fetched successfully"</w:t>
      </w:r>
    </w:p>
    <w:p w14:paraId="3998CA63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5990751" w14:textId="77777777" w:rsidR="00464E3F" w:rsidRDefault="00464E3F" w:rsidP="00464E3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1D94BCE" w14:textId="77777777" w:rsidR="00683A91" w:rsidRDefault="00683A91" w:rsidP="00EF2295">
      <w:pPr>
        <w:spacing w:line="360" w:lineRule="auto"/>
      </w:pPr>
    </w:p>
    <w:p w14:paraId="71A5CCA2" w14:textId="19D44804" w:rsidR="000C2F83" w:rsidRDefault="00464E3F" w:rsidP="00233AB8">
      <w:pPr>
        <w:spacing w:line="360" w:lineRule="auto"/>
      </w:pPr>
      <w:r>
        <w:t>Answer:</w:t>
      </w:r>
    </w:p>
    <w:p w14:paraId="61858F29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>{</w:t>
      </w:r>
    </w:p>
    <w:p w14:paraId="5BD20D61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</w:t>
      </w:r>
      <w:proofErr w:type="gramStart"/>
      <w:r w:rsidRPr="00F4416E">
        <w:rPr>
          <w:rStyle w:val="hljs-attr"/>
          <w:rFonts w:ascii="Consolas" w:hAnsi="Consolas" w:cs="Consolas"/>
          <w:b/>
          <w:bCs/>
          <w:color w:val="FFFFFF"/>
        </w:rPr>
        <w:t>request</w:t>
      </w:r>
      <w:proofErr w:type="gramEnd"/>
      <w:r w:rsidRPr="00F4416E">
        <w:rPr>
          <w:rStyle w:val="hljs-attr"/>
          <w:rFonts w:ascii="Consolas" w:hAnsi="Consolas" w:cs="Consolas"/>
          <w:b/>
          <w:bCs/>
          <w:color w:val="FFFFFF"/>
        </w:rPr>
        <w:t>_id"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"91ff6d8b-71b5-466c-a440-097e220595ec"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24583B40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"message"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"ok"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67E5C723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</w:t>
      </w:r>
      <w:proofErr w:type="gramStart"/>
      <w:r w:rsidRPr="00F4416E">
        <w:rPr>
          <w:rStyle w:val="hljs-attr"/>
          <w:rFonts w:ascii="Consolas" w:hAnsi="Consolas" w:cs="Consolas"/>
          <w:b/>
          <w:bCs/>
          <w:color w:val="FFFFFF"/>
        </w:rPr>
        <w:t>bot</w:t>
      </w:r>
      <w:proofErr w:type="gramEnd"/>
      <w:r w:rsidRPr="00F4416E">
        <w:rPr>
          <w:rStyle w:val="hljs-attr"/>
          <w:rFonts w:ascii="Consolas" w:hAnsi="Consolas" w:cs="Consolas"/>
          <w:b/>
          <w:bCs/>
          <w:color w:val="FFFFFF"/>
        </w:rPr>
        <w:t>_raw"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: {</w:t>
      </w:r>
    </w:p>
    <w:p w14:paraId="75156F17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"clinical_summary"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F4416E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line-height:1.8;'&gt;&lt;ul&gt;&lt;li&gt;&lt;b&gt;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شکایت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اصلی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علائم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سرماخوردگی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و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تنفسی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،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سردرد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و بیماری‌های مغز و اعصاب، تنگی نفس هنگام راه رفتن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&lt;/li&gt;&lt;li&gt;&lt;b&gt;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بیماری‌های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زمینه‌ای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نارسایی مزمن قلب (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خفیف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،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active)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، فشار خون بالا (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خفیف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،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active)&lt;/li&gt;&lt;li&gt;&lt;b&gt;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داروها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:&lt;/b&gt; &lt;ul&gt;&lt;li&gt;FUROSEMIDE 40MG TAB (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روزانه یک عدد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)&lt;/li&gt;&lt;li&gt;CARVEDILOL 6.25MG TAB (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روزانه یک عدد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)&lt;/li&gt;&lt;/ul&gt;&lt;/li&gt;&lt;li&gt;&lt;b&gt;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حساسیت‌ها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پنی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سیلین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(متوسط)، تخم مرغ یا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غذاهای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حاوی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تخم مرغ (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خفیف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)&lt;/li&gt;&lt;li&gt;&lt;b&gt;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تاریخچه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خانوادگی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پدر: دیابت (قند خون بالا)، بیماری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ایسکمیک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قلبی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؛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خواهر-برادر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: بیماری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ایسکمیک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قلبی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&lt;/li&gt;&lt;li&gt;&lt;b&gt;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بستری‌های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قبلی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تنگی نفس (2 روز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)&lt;/li&gt;&lt;li&gt;&lt;b&gt;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سابقه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جراحی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شکم (2007-10-13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)&lt;/li&gt;&lt;li&gt;&lt;b&gt;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علائم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حیاتی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 xml:space="preserve">:&lt;/b&gt; 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قد 185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سانتی‌متر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، وزن 80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کیلوگرم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، شاخص توده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بدنی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23.37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&lt;/li&gt;&lt;/ul&gt;&lt;/div&gt;"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5253BC57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</w:t>
      </w:r>
      <w:proofErr w:type="gramStart"/>
      <w:r w:rsidRPr="00F4416E">
        <w:rPr>
          <w:rStyle w:val="hljs-attr"/>
          <w:rFonts w:ascii="Consolas" w:hAnsi="Consolas" w:cs="Consolas"/>
          <w:b/>
          <w:bCs/>
          <w:color w:val="FFFFFF"/>
        </w:rPr>
        <w:t>differential</w:t>
      </w:r>
      <w:proofErr w:type="gramEnd"/>
      <w:r w:rsidRPr="00F4416E">
        <w:rPr>
          <w:rStyle w:val="hljs-attr"/>
          <w:rFonts w:ascii="Consolas" w:hAnsi="Consolas" w:cs="Consolas"/>
          <w:b/>
          <w:bCs/>
          <w:color w:val="FFFFFF"/>
        </w:rPr>
        <w:t>_dx"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: [</w:t>
      </w:r>
    </w:p>
    <w:p w14:paraId="716D4087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{</w:t>
      </w:r>
    </w:p>
    <w:p w14:paraId="07515C9A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"name"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F4416E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line-height:1.8;'&gt;&lt;b&gt;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نارسایی مزمن قلب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 xml:space="preserve"> (CHF) 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با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تشدید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حاد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&lt;/b&gt;&lt;/div&gt;"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575A4674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"likelihood"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D36363"/>
        </w:rPr>
        <w:t>85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3D4DA70F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"rationale"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F4416E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line-height:1.8;'&gt;&lt;ul&gt;&lt;li&gt;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سابقه نارسایی قلب و تنگی نفس هنگام راه رفتن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&lt;/li&gt;&lt;li&gt;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سابقه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بستری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برای تنگی نفس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&lt;/li&gt;&lt;li&gt;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درمان با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فوروزماید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و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کارودیلول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&lt;/li&gt;&lt;/ul&gt;&lt;/div&gt;"</w:t>
      </w:r>
    </w:p>
    <w:p w14:paraId="670EB8E6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},</w:t>
      </w:r>
    </w:p>
    <w:p w14:paraId="3AD83036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lastRenderedPageBreak/>
        <w:t xml:space="preserve">      {</w:t>
      </w:r>
    </w:p>
    <w:p w14:paraId="12BE6D99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"name"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F4416E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line-height:1.8;'&gt;&lt;b&gt;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عفونت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تنفسی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فوقانی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&lt;/b&gt;&lt;/div&gt;"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2E7F423A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"likelihood"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D36363"/>
        </w:rPr>
        <w:t>60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631C7506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"rationale"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F4416E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line-height:1.8;'&gt;&lt;ul&gt;&lt;li&gt;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شکایت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اصلی شامل علائم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سرماخوردگی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و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تنفسی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&lt;/li&gt;&lt;li&gt;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تشدید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احتمالی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نارسایی قلب در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زمینه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عفونت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&lt;/li&gt;&lt;/ul&gt;&lt;/div&gt;"</w:t>
      </w:r>
    </w:p>
    <w:p w14:paraId="55C24BBC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},</w:t>
      </w:r>
    </w:p>
    <w:p w14:paraId="19E03BFF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{</w:t>
      </w:r>
    </w:p>
    <w:p w14:paraId="4A6A712A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"name"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F4416E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line-height:1.8;'&gt;&lt;b&gt;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بیماری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ایسکمیک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قلبی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&lt;/b&gt;&lt;/div&gt;"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708435B1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"likelihood"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D36363"/>
        </w:rPr>
        <w:t>50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1B0CB48C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"rationale"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F4416E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line-height:1.8;'&gt;&lt;ul&gt;&lt;li&gt;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سابقه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خانوادگی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بیماری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ایسکمیک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قلبی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&lt;/li&gt;&lt;li&gt;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تنگی نفس با فعالیت می‌تواند معادل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آنژین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باشد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&lt;/li&gt;&lt;/ul&gt;&lt;/div&gt;"</w:t>
      </w:r>
    </w:p>
    <w:p w14:paraId="51773241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},</w:t>
      </w:r>
    </w:p>
    <w:p w14:paraId="64CFC7D2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{</w:t>
      </w:r>
    </w:p>
    <w:p w14:paraId="1231A5D3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"name"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F4416E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line-height:1.8;'&gt;&lt;b&gt;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بیماری عروق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مغزی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 xml:space="preserve"> (CVD)&lt;/b&gt;&lt;/div&gt;"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15B33DA9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"likelihood"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D36363"/>
        </w:rPr>
        <w:t>30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>,</w:t>
      </w:r>
    </w:p>
    <w:p w14:paraId="1851441B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  </w:t>
      </w:r>
      <w:r w:rsidRPr="00F4416E">
        <w:rPr>
          <w:rStyle w:val="hljs-attr"/>
          <w:rFonts w:ascii="Consolas" w:hAnsi="Consolas" w:cs="Consolas"/>
          <w:b/>
          <w:bCs/>
          <w:color w:val="FFFFFF"/>
        </w:rPr>
        <w:t>"rationale"</w:t>
      </w: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: 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"&lt;div dir='</w:t>
      </w:r>
      <w:proofErr w:type="spellStart"/>
      <w:r w:rsidRPr="00F4416E">
        <w:rPr>
          <w:rStyle w:val="HTMLCode"/>
          <w:rFonts w:ascii="Consolas" w:hAnsi="Consolas" w:cs="Consolas"/>
          <w:b/>
          <w:bCs/>
          <w:color w:val="A2FCA2"/>
        </w:rPr>
        <w:t>rtl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' style='text-align: right; line-height:1.8;'&gt;&lt;ul&gt;&lt;li&gt;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شکایت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از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سردرد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و بیماری‌های مغز و اعصاب</w:t>
      </w:r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&lt;/li&gt;&lt;li&gt;</w:t>
      </w:r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سابقه فشار خون بالا و عوامل خطر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قلبی</w:t>
      </w:r>
      <w:proofErr w:type="spellEnd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 xml:space="preserve"> </w:t>
      </w:r>
      <w:proofErr w:type="spellStart"/>
      <w:r w:rsidRPr="00F4416E">
        <w:rPr>
          <w:rStyle w:val="HTMLCode"/>
          <w:rFonts w:ascii="Consolas" w:hAnsi="Consolas" w:cs="Times New Roman"/>
          <w:b/>
          <w:bCs/>
          <w:color w:val="A2FCA2"/>
          <w:rtl/>
        </w:rPr>
        <w:t>عروقی</w:t>
      </w:r>
      <w:proofErr w:type="spellEnd"/>
      <w:r w:rsidRPr="00F4416E">
        <w:rPr>
          <w:rStyle w:val="HTMLCode"/>
          <w:rFonts w:ascii="Consolas" w:hAnsi="Consolas" w:cs="Consolas"/>
          <w:b/>
          <w:bCs/>
          <w:color w:val="A2FCA2"/>
        </w:rPr>
        <w:t>&lt;/li&gt;&lt;/ul&gt;&lt;/div&gt;"</w:t>
      </w:r>
    </w:p>
    <w:p w14:paraId="00AE6CC5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  }</w:t>
      </w:r>
    </w:p>
    <w:p w14:paraId="3E8F7471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  ]</w:t>
      </w:r>
    </w:p>
    <w:p w14:paraId="2072F9B5" w14:textId="77777777" w:rsidR="00F4416E" w:rsidRPr="00F4416E" w:rsidRDefault="00F4416E" w:rsidP="00F4416E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 xml:space="preserve">  }</w:t>
      </w:r>
    </w:p>
    <w:p w14:paraId="75E24DD9" w14:textId="77777777" w:rsidR="00F4416E" w:rsidRPr="00F4416E" w:rsidRDefault="00F4416E" w:rsidP="00F4416E">
      <w:pPr>
        <w:pStyle w:val="HTMLPreformatted"/>
        <w:shd w:val="clear" w:color="auto" w:fill="333333"/>
        <w:rPr>
          <w:b/>
          <w:bCs/>
          <w:color w:val="FFFFFF"/>
        </w:rPr>
      </w:pPr>
      <w:r w:rsidRPr="00F4416E">
        <w:rPr>
          <w:rStyle w:val="HTMLCode"/>
          <w:rFonts w:ascii="Consolas" w:hAnsi="Consolas" w:cs="Consolas"/>
          <w:b/>
          <w:bCs/>
          <w:color w:val="FFFFFF"/>
        </w:rPr>
        <w:t>}</w:t>
      </w:r>
    </w:p>
    <w:p w14:paraId="715C48CF" w14:textId="77777777" w:rsidR="007A2DB3" w:rsidRDefault="007A2DB3" w:rsidP="00EF2295">
      <w:pPr>
        <w:spacing w:line="360" w:lineRule="auto"/>
      </w:pPr>
    </w:p>
    <w:p w14:paraId="4994E484" w14:textId="66E81AE2" w:rsidR="00275C6B" w:rsidRDefault="00275C6B" w:rsidP="00EF2295">
      <w:pPr>
        <w:spacing w:line="360" w:lineRule="auto"/>
      </w:pPr>
      <w:r>
        <w:t>Clinical summary in HTML viewer:</w:t>
      </w:r>
    </w:p>
    <w:p w14:paraId="34EF3CCC" w14:textId="044F1DFD" w:rsidR="00275C6B" w:rsidRPr="00EF2295" w:rsidRDefault="00F4416E" w:rsidP="000E24C3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A3E15C0" wp14:editId="0267A076">
            <wp:extent cx="4869951" cy="3749237"/>
            <wp:effectExtent l="0" t="0" r="0" b="0"/>
            <wp:docPr id="173049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98445" name="Picture 17304984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386" cy="3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C6B" w:rsidRPr="00EF2295" w:rsidSect="006F710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B4"/>
    <w:rsid w:val="00024BFB"/>
    <w:rsid w:val="00032C5E"/>
    <w:rsid w:val="0007532D"/>
    <w:rsid w:val="000C2F83"/>
    <w:rsid w:val="000C52A1"/>
    <w:rsid w:val="000D3754"/>
    <w:rsid w:val="000E24C3"/>
    <w:rsid w:val="000E3B8B"/>
    <w:rsid w:val="00134320"/>
    <w:rsid w:val="00147D9A"/>
    <w:rsid w:val="00156E64"/>
    <w:rsid w:val="00170AC1"/>
    <w:rsid w:val="001864B9"/>
    <w:rsid w:val="001917C5"/>
    <w:rsid w:val="001B576B"/>
    <w:rsid w:val="001B57B1"/>
    <w:rsid w:val="001E73FB"/>
    <w:rsid w:val="00203D75"/>
    <w:rsid w:val="00212424"/>
    <w:rsid w:val="00233AB8"/>
    <w:rsid w:val="00256549"/>
    <w:rsid w:val="00265156"/>
    <w:rsid w:val="00275C6B"/>
    <w:rsid w:val="002B6DFC"/>
    <w:rsid w:val="002E3478"/>
    <w:rsid w:val="002F4113"/>
    <w:rsid w:val="00311192"/>
    <w:rsid w:val="003523C0"/>
    <w:rsid w:val="00353478"/>
    <w:rsid w:val="003A20CE"/>
    <w:rsid w:val="003C2DFB"/>
    <w:rsid w:val="003D1D1D"/>
    <w:rsid w:val="003D2CFA"/>
    <w:rsid w:val="00405A08"/>
    <w:rsid w:val="00406E30"/>
    <w:rsid w:val="00464E3F"/>
    <w:rsid w:val="00481861"/>
    <w:rsid w:val="00497862"/>
    <w:rsid w:val="004B1917"/>
    <w:rsid w:val="005109D4"/>
    <w:rsid w:val="0051379C"/>
    <w:rsid w:val="0053226E"/>
    <w:rsid w:val="00547FC3"/>
    <w:rsid w:val="005519D0"/>
    <w:rsid w:val="00552CDA"/>
    <w:rsid w:val="00564BB4"/>
    <w:rsid w:val="005654A6"/>
    <w:rsid w:val="005A671D"/>
    <w:rsid w:val="005A6E57"/>
    <w:rsid w:val="005B1601"/>
    <w:rsid w:val="005C595C"/>
    <w:rsid w:val="005C7130"/>
    <w:rsid w:val="005F6EC5"/>
    <w:rsid w:val="006118DE"/>
    <w:rsid w:val="006445BA"/>
    <w:rsid w:val="00683A91"/>
    <w:rsid w:val="006E6169"/>
    <w:rsid w:val="006F345F"/>
    <w:rsid w:val="006F7109"/>
    <w:rsid w:val="00717520"/>
    <w:rsid w:val="007744CD"/>
    <w:rsid w:val="007A25E6"/>
    <w:rsid w:val="007A2DB3"/>
    <w:rsid w:val="007A2E55"/>
    <w:rsid w:val="007C7F95"/>
    <w:rsid w:val="007F05D5"/>
    <w:rsid w:val="007F449C"/>
    <w:rsid w:val="0083494B"/>
    <w:rsid w:val="008553E7"/>
    <w:rsid w:val="00885394"/>
    <w:rsid w:val="008B768E"/>
    <w:rsid w:val="008C18B4"/>
    <w:rsid w:val="00914BA1"/>
    <w:rsid w:val="0091773F"/>
    <w:rsid w:val="009473FA"/>
    <w:rsid w:val="009736F9"/>
    <w:rsid w:val="00980923"/>
    <w:rsid w:val="00A10488"/>
    <w:rsid w:val="00A574DE"/>
    <w:rsid w:val="00A90FFD"/>
    <w:rsid w:val="00AA63A8"/>
    <w:rsid w:val="00AF1B76"/>
    <w:rsid w:val="00B0262D"/>
    <w:rsid w:val="00B07BFF"/>
    <w:rsid w:val="00B20636"/>
    <w:rsid w:val="00B3326A"/>
    <w:rsid w:val="00B37109"/>
    <w:rsid w:val="00BF1E5B"/>
    <w:rsid w:val="00C13314"/>
    <w:rsid w:val="00C15FA9"/>
    <w:rsid w:val="00C67219"/>
    <w:rsid w:val="00C816A7"/>
    <w:rsid w:val="00CA53A5"/>
    <w:rsid w:val="00CE231C"/>
    <w:rsid w:val="00DA1D55"/>
    <w:rsid w:val="00E047F7"/>
    <w:rsid w:val="00E21794"/>
    <w:rsid w:val="00E30198"/>
    <w:rsid w:val="00E429C9"/>
    <w:rsid w:val="00E678FE"/>
    <w:rsid w:val="00E74F04"/>
    <w:rsid w:val="00E76F63"/>
    <w:rsid w:val="00EF2295"/>
    <w:rsid w:val="00EF2E30"/>
    <w:rsid w:val="00F06A05"/>
    <w:rsid w:val="00F10E64"/>
    <w:rsid w:val="00F1120C"/>
    <w:rsid w:val="00F4416E"/>
    <w:rsid w:val="00F528D1"/>
    <w:rsid w:val="00F70D49"/>
    <w:rsid w:val="00F85C4E"/>
    <w:rsid w:val="00FB6A7A"/>
    <w:rsid w:val="00FD393F"/>
    <w:rsid w:val="00FE2F77"/>
    <w:rsid w:val="00FF0D3A"/>
    <w:rsid w:val="00FF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3872"/>
  <w15:chartTrackingRefBased/>
  <w15:docId w15:val="{AA1E4BB3-29BD-47DD-9314-A4FDEADB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47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109"/>
    <w:pPr>
      <w:spacing w:after="160" w:line="278" w:lineRule="auto"/>
      <w:outlineLvl w:val="0"/>
    </w:pPr>
    <w:rPr>
      <w:rFonts w:eastAsiaTheme="minorHAnsi"/>
      <w:b/>
      <w:bCs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109"/>
    <w:pPr>
      <w:spacing w:after="160" w:line="278" w:lineRule="auto"/>
      <w:outlineLvl w:val="1"/>
    </w:pPr>
    <w:rPr>
      <w:rFonts w:eastAsiaTheme="minorHAnsi"/>
      <w:b/>
      <w:bCs/>
      <w:kern w:val="2"/>
      <w:sz w:val="28"/>
      <w:szCs w:val="28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109"/>
    <w:pPr>
      <w:spacing w:after="160" w:line="278" w:lineRule="auto"/>
      <w:outlineLvl w:val="2"/>
    </w:pPr>
    <w:rPr>
      <w:rFonts w:eastAsiaTheme="minorHAnsi"/>
      <w:b/>
      <w:bCs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0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710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09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09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7109"/>
    <w:rPr>
      <w:rFonts w:ascii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7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0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0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7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0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7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0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4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4B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4BFB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24BFB"/>
  </w:style>
  <w:style w:type="paragraph" w:customStyle="1" w:styleId="msonormal0">
    <w:name w:val="msonormal"/>
    <w:basedOn w:val="Normal"/>
    <w:rsid w:val="00464E3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oya\Documents\Custom%20Office%20Templates\Basic%20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D160D-C2DC-4881-8F55-3DCF5F36F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C:\Users\Pooya\Documents\Custom Office Templates\Basic En.dotx</Template>
  <TotalTime>139</TotalTime>
  <Pages>13</Pages>
  <Words>3702</Words>
  <Characters>21103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</dc:creator>
  <cp:keywords/>
  <dc:description/>
  <cp:lastModifiedBy>ali ebrahimi</cp:lastModifiedBy>
  <cp:revision>92</cp:revision>
  <dcterms:created xsi:type="dcterms:W3CDTF">2025-10-27T11:26:00Z</dcterms:created>
  <dcterms:modified xsi:type="dcterms:W3CDTF">2026-04-29T06:05:00Z</dcterms:modified>
</cp:coreProperties>
</file>